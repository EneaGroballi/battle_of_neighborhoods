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B6276" w14:textId="16B58589" w:rsidR="00C6554A" w:rsidRPr="008B5277" w:rsidRDefault="00244497" w:rsidP="00C6554A">
      <w:pPr>
        <w:pStyle w:val="Photo"/>
      </w:pPr>
      <w:bookmarkStart w:id="0" w:name="_Toc321147149"/>
      <w:bookmarkStart w:id="1" w:name="_Toc318188227"/>
      <w:bookmarkStart w:id="2" w:name="_Toc318188327"/>
      <w:bookmarkStart w:id="3" w:name="_Toc318189312"/>
      <w:bookmarkStart w:id="4" w:name="_Toc321147011"/>
      <w:bookmarkStart w:id="5" w:name="_GoBack"/>
      <w:r w:rsidRPr="00244497">
        <w:drawing>
          <wp:inline distT="0" distB="0" distL="0" distR="0" wp14:anchorId="4CD0A5DC" wp14:editId="75FCCE2C">
            <wp:extent cx="5686644" cy="5712031"/>
            <wp:effectExtent l="0" t="0" r="9525" b="3175"/>
            <wp:docPr id="11" name="Content Placeholder 3">
              <a:extLst xmlns:a="http://schemas.openxmlformats.org/drawingml/2006/main">
                <a:ext uri="{FF2B5EF4-FFF2-40B4-BE49-F238E27FC236}">
                  <a16:creationId xmlns:a16="http://schemas.microsoft.com/office/drawing/2014/main" id="{9A37042F-9B92-459F-A07C-98589A2FA2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A37042F-9B92-459F-A07C-98589A2FA2E3}"/>
                        </a:ext>
                      </a:extLst>
                    </pic:cNvPr>
                    <pic:cNvPicPr>
                      <a:picLocks noGrp="1" noChangeAspect="1"/>
                    </pic:cNvPicPr>
                  </pic:nvPicPr>
                  <pic:blipFill>
                    <a:blip r:embed="rId7"/>
                    <a:stretch>
                      <a:fillRect/>
                    </a:stretch>
                  </pic:blipFill>
                  <pic:spPr>
                    <a:xfrm>
                      <a:off x="0" y="0"/>
                      <a:ext cx="5742949" cy="5768588"/>
                    </a:xfrm>
                    <a:prstGeom prst="rect">
                      <a:avLst/>
                    </a:prstGeom>
                  </pic:spPr>
                </pic:pic>
              </a:graphicData>
            </a:graphic>
          </wp:inline>
        </w:drawing>
      </w:r>
      <w:bookmarkEnd w:id="5"/>
    </w:p>
    <w:bookmarkEnd w:id="0"/>
    <w:bookmarkEnd w:id="1"/>
    <w:bookmarkEnd w:id="2"/>
    <w:bookmarkEnd w:id="3"/>
    <w:bookmarkEnd w:id="4"/>
    <w:p w14:paraId="65ED2DA5" w14:textId="28E25A03" w:rsidR="00C6554A" w:rsidRDefault="00244497" w:rsidP="00C6554A">
      <w:pPr>
        <w:pStyle w:val="Title"/>
      </w:pPr>
      <w:r>
        <w:t>The Battle of Neighborhoods</w:t>
      </w:r>
    </w:p>
    <w:p w14:paraId="56FD06EE" w14:textId="1F1E7F8C" w:rsidR="00C6554A" w:rsidRPr="00D5413C" w:rsidRDefault="00244497" w:rsidP="00244497">
      <w:pPr>
        <w:pStyle w:val="Subtitle"/>
      </w:pPr>
      <w:r w:rsidRPr="00244497">
        <w:t xml:space="preserve">Finding a location for a Vietnamese restaurant in </w:t>
      </w:r>
      <w:r>
        <w:t>Montreal</w:t>
      </w:r>
    </w:p>
    <w:p w14:paraId="43FFB932" w14:textId="229742B5" w:rsidR="00C6554A" w:rsidRDefault="00244497" w:rsidP="00C6554A">
      <w:pPr>
        <w:pStyle w:val="ContactInfo"/>
      </w:pPr>
      <w:r>
        <w:t>Enea Groballi</w:t>
      </w:r>
      <w:r w:rsidR="00C6554A">
        <w:t xml:space="preserve"> | </w:t>
      </w:r>
      <w:r>
        <w:t>Applied Data Science</w:t>
      </w:r>
      <w:r w:rsidR="00C6554A">
        <w:t xml:space="preserve"> |</w:t>
      </w:r>
      <w:r w:rsidR="00C6554A" w:rsidRPr="00D5413C">
        <w:t xml:space="preserve"> </w:t>
      </w:r>
      <w:r>
        <w:t>1/22/2020</w:t>
      </w:r>
      <w:r w:rsidR="00C6554A">
        <w:br w:type="page"/>
      </w:r>
    </w:p>
    <w:p w14:paraId="447079BF" w14:textId="1CC3DBF3" w:rsidR="00C6554A" w:rsidRDefault="00244497" w:rsidP="00C6554A">
      <w:pPr>
        <w:pStyle w:val="Heading1"/>
      </w:pPr>
      <w:r w:rsidRPr="00244497">
        <w:lastRenderedPageBreak/>
        <w:t>Introduction: Business Problem</w:t>
      </w:r>
    </w:p>
    <w:p w14:paraId="79262669" w14:textId="781E6477" w:rsidR="00244497" w:rsidRPr="00244497" w:rsidRDefault="00244497" w:rsidP="00244497">
      <w:r w:rsidRPr="00244497">
        <w:t>In this project we will try to find an optimal location for a Vietnamese Restaurant in Montreal, Canada.</w:t>
      </w:r>
    </w:p>
    <w:p w14:paraId="591005B3" w14:textId="41010EFC" w:rsidR="00244497" w:rsidRPr="00244497" w:rsidRDefault="00244497" w:rsidP="00244497">
      <w:r w:rsidRPr="00244497">
        <w:t>We will try to detect locations that aren't already crowded with restaurants and we are especially interested in areas that aren't crowded with Vietnamese Restaurants. We would prefer if the location is close to the center of the city, assuming the first two conditions are met.</w:t>
      </w:r>
    </w:p>
    <w:p w14:paraId="20D9AC28" w14:textId="3542C83D" w:rsidR="00244497" w:rsidRPr="00244497" w:rsidRDefault="00244497" w:rsidP="00244497">
      <w:r w:rsidRPr="00244497">
        <w:t>We will be using data science tools to find a few promising neighborhoods where we can open the Vietnamese Restaurant based on the criteria</w:t>
      </w:r>
      <w:r>
        <w:t>.</w:t>
      </w:r>
    </w:p>
    <w:p w14:paraId="60AA294B" w14:textId="16E35E04" w:rsidR="00244497" w:rsidRDefault="00244497" w:rsidP="00244497">
      <w:pPr>
        <w:pStyle w:val="Heading1"/>
      </w:pPr>
      <w:r>
        <w:t>Data</w:t>
      </w:r>
    </w:p>
    <w:p w14:paraId="20DB4E17" w14:textId="77777777" w:rsidR="00244497" w:rsidRPr="00244497" w:rsidRDefault="00244497" w:rsidP="00244497">
      <w:r w:rsidRPr="00244497">
        <w:t>The factors below are what is going to influence our decision:</w:t>
      </w:r>
    </w:p>
    <w:p w14:paraId="184F96CF" w14:textId="77777777" w:rsidR="00244497" w:rsidRPr="00244497" w:rsidRDefault="00244497" w:rsidP="00244497">
      <w:pPr>
        <w:pStyle w:val="ListParagraph"/>
        <w:numPr>
          <w:ilvl w:val="0"/>
          <w:numId w:val="16"/>
        </w:numPr>
      </w:pPr>
      <w:r w:rsidRPr="00244497">
        <w:t>Number of any type of restaurant in neighborhood</w:t>
      </w:r>
    </w:p>
    <w:p w14:paraId="40593D7E" w14:textId="77777777" w:rsidR="00244497" w:rsidRPr="00244497" w:rsidRDefault="00244497" w:rsidP="00244497">
      <w:pPr>
        <w:pStyle w:val="ListParagraph"/>
        <w:numPr>
          <w:ilvl w:val="0"/>
          <w:numId w:val="16"/>
        </w:numPr>
      </w:pPr>
      <w:r w:rsidRPr="00244497">
        <w:t>Number of Vietnamese restaurants in neighborhood</w:t>
      </w:r>
    </w:p>
    <w:p w14:paraId="3A98F0C0" w14:textId="77777777" w:rsidR="00244497" w:rsidRPr="00244497" w:rsidRDefault="00244497" w:rsidP="00244497">
      <w:pPr>
        <w:pStyle w:val="ListParagraph"/>
        <w:numPr>
          <w:ilvl w:val="0"/>
          <w:numId w:val="16"/>
        </w:numPr>
      </w:pPr>
      <w:r w:rsidRPr="00244497">
        <w:t>Distance of neighborhood from city center</w:t>
      </w:r>
    </w:p>
    <w:p w14:paraId="1858D7C2" w14:textId="77777777" w:rsidR="00244497" w:rsidRPr="00244497" w:rsidRDefault="00244497" w:rsidP="00244497"/>
    <w:p w14:paraId="2359F76F" w14:textId="4E885FAC" w:rsidR="00244497" w:rsidRPr="00244497" w:rsidRDefault="00244497" w:rsidP="00244497">
      <w:r w:rsidRPr="00244497">
        <w:t xml:space="preserve">We decided to just use a database found on </w:t>
      </w:r>
      <w:hyperlink r:id="rId8" w:history="1">
        <w:r w:rsidRPr="00244497">
          <w:rPr>
            <w:rStyle w:val="Hyperlink"/>
          </w:rPr>
          <w:t>https://worldpostalcode.com/canada/quebec/montreal</w:t>
        </w:r>
      </w:hyperlink>
      <w:r w:rsidRPr="00244497">
        <w:t xml:space="preserve"> for our neighborhoods that are linked to the postal codes. We will also need to use the following data sources:</w:t>
      </w:r>
    </w:p>
    <w:p w14:paraId="4D761B84" w14:textId="7660C9C4" w:rsidR="00244497" w:rsidRPr="00244497" w:rsidRDefault="00244497" w:rsidP="00244497">
      <w:pPr>
        <w:pStyle w:val="ListParagraph"/>
        <w:numPr>
          <w:ilvl w:val="0"/>
          <w:numId w:val="17"/>
        </w:numPr>
      </w:pPr>
      <w:r w:rsidRPr="00244497">
        <w:t xml:space="preserve">Google Maps </w:t>
      </w:r>
      <w:proofErr w:type="spellStart"/>
      <w:r w:rsidRPr="00244497">
        <w:t>Api</w:t>
      </w:r>
      <w:proofErr w:type="spellEnd"/>
      <w:r w:rsidRPr="00244497">
        <w:t xml:space="preserve"> Geocoding to get latitude and longitude</w:t>
      </w:r>
    </w:p>
    <w:p w14:paraId="249B615D" w14:textId="39CA601D" w:rsidR="00244497" w:rsidRDefault="00244497" w:rsidP="00244497">
      <w:pPr>
        <w:pStyle w:val="ListParagraph"/>
        <w:numPr>
          <w:ilvl w:val="0"/>
          <w:numId w:val="17"/>
        </w:numPr>
      </w:pPr>
      <w:r w:rsidRPr="00244497">
        <w:t>Restaurant data from Foursquare API</w:t>
      </w:r>
    </w:p>
    <w:p w14:paraId="4080233D" w14:textId="77777777" w:rsidR="00244497" w:rsidRDefault="00244497" w:rsidP="00244497">
      <w:pPr>
        <w:pStyle w:val="Heading1"/>
      </w:pPr>
    </w:p>
    <w:p w14:paraId="10395DCC" w14:textId="77777777" w:rsidR="00244497" w:rsidRDefault="00244497" w:rsidP="00244497">
      <w:pPr>
        <w:pStyle w:val="Heading1"/>
      </w:pPr>
    </w:p>
    <w:p w14:paraId="00D90C0E" w14:textId="77777777" w:rsidR="00244497" w:rsidRDefault="00244497" w:rsidP="00244497">
      <w:pPr>
        <w:pStyle w:val="Heading1"/>
      </w:pPr>
    </w:p>
    <w:p w14:paraId="7DF9EF04" w14:textId="77777777" w:rsidR="00244497" w:rsidRDefault="00244497" w:rsidP="00244497">
      <w:pPr>
        <w:pStyle w:val="Heading1"/>
      </w:pPr>
    </w:p>
    <w:p w14:paraId="3455410D" w14:textId="77777777" w:rsidR="00244497" w:rsidRDefault="00244497" w:rsidP="00244497">
      <w:pPr>
        <w:pStyle w:val="Heading1"/>
      </w:pPr>
    </w:p>
    <w:p w14:paraId="0938EA89" w14:textId="08A52734" w:rsidR="00244497" w:rsidRDefault="00244497" w:rsidP="00244497"/>
    <w:p w14:paraId="42DDA6AB" w14:textId="4C4FD17A" w:rsidR="00244497" w:rsidRDefault="00244497" w:rsidP="00244497"/>
    <w:p w14:paraId="2D24099E" w14:textId="77777777" w:rsidR="00244497" w:rsidRDefault="00244497" w:rsidP="00244497"/>
    <w:p w14:paraId="5A756065" w14:textId="77777777" w:rsidR="00244497" w:rsidRDefault="00244497" w:rsidP="00244497">
      <w:pPr>
        <w:pStyle w:val="Heading1"/>
      </w:pPr>
    </w:p>
    <w:p w14:paraId="22921D29" w14:textId="041F1D77" w:rsidR="00244497" w:rsidRDefault="00244497" w:rsidP="00244497">
      <w:pPr>
        <w:pStyle w:val="Heading1"/>
      </w:pPr>
      <w:r>
        <w:t>Data Cleaning</w:t>
      </w:r>
    </w:p>
    <w:p w14:paraId="3FB250A9" w14:textId="5A91B323" w:rsidR="00244497" w:rsidRDefault="00244497" w:rsidP="00244497">
      <w:pPr>
        <w:pStyle w:val="ListParagraph"/>
        <w:numPr>
          <w:ilvl w:val="0"/>
          <w:numId w:val="17"/>
        </w:numPr>
      </w:pPr>
      <w:r>
        <w:t xml:space="preserve">Created </w:t>
      </w:r>
      <w:proofErr w:type="spellStart"/>
      <w:r>
        <w:t>dataframe</w:t>
      </w:r>
      <w:proofErr w:type="spellEnd"/>
      <w:r>
        <w:t xml:space="preserve"> with the neighborhoods and Lat and </w:t>
      </w:r>
      <w:proofErr w:type="spellStart"/>
      <w:r>
        <w:t>Lng</w:t>
      </w:r>
      <w:proofErr w:type="spellEnd"/>
    </w:p>
    <w:p w14:paraId="47155244" w14:textId="263F5C5C" w:rsidR="00244497" w:rsidRDefault="00244497" w:rsidP="00244497">
      <w:pPr>
        <w:pStyle w:val="ListParagraph"/>
      </w:pPr>
    </w:p>
    <w:p w14:paraId="1B013620" w14:textId="35B1BB1F" w:rsidR="00244497" w:rsidRDefault="00244497" w:rsidP="00244497">
      <w:pPr>
        <w:pStyle w:val="ListParagraph"/>
        <w:ind w:left="1440"/>
      </w:pPr>
      <w:r w:rsidRPr="00244497">
        <w:drawing>
          <wp:inline distT="0" distB="0" distL="0" distR="0" wp14:anchorId="7FEF744F" wp14:editId="204DEBFE">
            <wp:extent cx="4552062" cy="3416300"/>
            <wp:effectExtent l="0" t="0" r="1270" b="0"/>
            <wp:docPr id="4" name="Content Placeholder 3">
              <a:extLst xmlns:a="http://schemas.openxmlformats.org/drawingml/2006/main">
                <a:ext uri="{FF2B5EF4-FFF2-40B4-BE49-F238E27FC236}">
                  <a16:creationId xmlns:a16="http://schemas.microsoft.com/office/drawing/2014/main" id="{9A37042F-9B92-459F-A07C-98589A2FA2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A37042F-9B92-459F-A07C-98589A2FA2E3}"/>
                        </a:ext>
                      </a:extLst>
                    </pic:cNvPr>
                    <pic:cNvPicPr>
                      <a:picLocks noGrp="1" noChangeAspect="1"/>
                    </pic:cNvPicPr>
                  </pic:nvPicPr>
                  <pic:blipFill>
                    <a:blip r:embed="rId7"/>
                    <a:stretch>
                      <a:fillRect/>
                    </a:stretch>
                  </pic:blipFill>
                  <pic:spPr>
                    <a:xfrm>
                      <a:off x="0" y="0"/>
                      <a:ext cx="4552062" cy="3416300"/>
                    </a:xfrm>
                    <a:prstGeom prst="rect">
                      <a:avLst/>
                    </a:prstGeom>
                  </pic:spPr>
                </pic:pic>
              </a:graphicData>
            </a:graphic>
          </wp:inline>
        </w:drawing>
      </w:r>
    </w:p>
    <w:p w14:paraId="7E6463FB" w14:textId="68565EDF" w:rsidR="00244497" w:rsidRDefault="00244497" w:rsidP="00244497">
      <w:pPr>
        <w:pStyle w:val="ListParagraph"/>
        <w:ind w:left="1440"/>
      </w:pPr>
    </w:p>
    <w:p w14:paraId="54826CF3" w14:textId="1931573D" w:rsidR="00244497" w:rsidRDefault="00244497" w:rsidP="00244497">
      <w:pPr>
        <w:pStyle w:val="ListParagraph"/>
        <w:numPr>
          <w:ilvl w:val="0"/>
          <w:numId w:val="17"/>
        </w:numPr>
      </w:pPr>
      <w:r>
        <w:t>Find center of the city</w:t>
      </w:r>
    </w:p>
    <w:p w14:paraId="14EC8047" w14:textId="5001D159" w:rsidR="00244497" w:rsidRDefault="00244497" w:rsidP="00244497">
      <w:pPr>
        <w:pStyle w:val="ListParagraph"/>
      </w:pPr>
    </w:p>
    <w:p w14:paraId="5742B6D0" w14:textId="306A02D3" w:rsidR="00244497" w:rsidRDefault="00244497" w:rsidP="00244497">
      <w:pPr>
        <w:pStyle w:val="ListParagraph"/>
      </w:pPr>
      <w:r>
        <w:rPr>
          <w:noProof/>
        </w:rPr>
        <w:drawing>
          <wp:inline distT="0" distB="0" distL="0" distR="0" wp14:anchorId="35FC0C47" wp14:editId="5DFE624F">
            <wp:extent cx="4271902" cy="1014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7731" cy="1017853"/>
                    </a:xfrm>
                    <a:prstGeom prst="rect">
                      <a:avLst/>
                    </a:prstGeom>
                    <a:noFill/>
                  </pic:spPr>
                </pic:pic>
              </a:graphicData>
            </a:graphic>
          </wp:inline>
        </w:drawing>
      </w:r>
    </w:p>
    <w:p w14:paraId="6DFB290C" w14:textId="174F3939" w:rsidR="00244497" w:rsidRDefault="00244497" w:rsidP="00244497">
      <w:pPr>
        <w:pStyle w:val="ListParagraph"/>
      </w:pPr>
    </w:p>
    <w:p w14:paraId="55530D2F" w14:textId="6E2D96DE" w:rsidR="00244497" w:rsidRDefault="00244497" w:rsidP="00244497">
      <w:pPr>
        <w:pStyle w:val="ListParagraph"/>
      </w:pPr>
    </w:p>
    <w:p w14:paraId="6601B7D6" w14:textId="6AF669E0" w:rsidR="00244497" w:rsidRDefault="00244497" w:rsidP="00244497">
      <w:pPr>
        <w:pStyle w:val="ListParagraph"/>
      </w:pPr>
    </w:p>
    <w:p w14:paraId="0A48AE1D" w14:textId="214C4C34" w:rsidR="00244497" w:rsidRDefault="00244497" w:rsidP="00244497">
      <w:pPr>
        <w:pStyle w:val="ListParagraph"/>
      </w:pPr>
    </w:p>
    <w:p w14:paraId="07142D2D" w14:textId="2C15D95C" w:rsidR="00244497" w:rsidRDefault="00244497" w:rsidP="00244497">
      <w:pPr>
        <w:pStyle w:val="ListParagraph"/>
      </w:pPr>
    </w:p>
    <w:p w14:paraId="5D40793C" w14:textId="0D77D255" w:rsidR="00244497" w:rsidRDefault="00244497" w:rsidP="00244497">
      <w:pPr>
        <w:pStyle w:val="ListParagraph"/>
      </w:pPr>
    </w:p>
    <w:p w14:paraId="48CCD10F" w14:textId="14756F2F" w:rsidR="00244497" w:rsidRDefault="00244497" w:rsidP="00244497">
      <w:pPr>
        <w:pStyle w:val="ListParagraph"/>
      </w:pPr>
    </w:p>
    <w:p w14:paraId="7A646231" w14:textId="33C6822D" w:rsidR="00244497" w:rsidRDefault="00244497" w:rsidP="00244497">
      <w:pPr>
        <w:pStyle w:val="ListParagraph"/>
      </w:pPr>
    </w:p>
    <w:p w14:paraId="47B1F8DF" w14:textId="2DA4D5B6" w:rsidR="00244497" w:rsidRDefault="00244497" w:rsidP="00244497">
      <w:pPr>
        <w:pStyle w:val="ListParagraph"/>
      </w:pPr>
    </w:p>
    <w:p w14:paraId="105AE3B3" w14:textId="4FF52ABA" w:rsidR="00244497" w:rsidRDefault="00244497" w:rsidP="00244497">
      <w:pPr>
        <w:pStyle w:val="ListParagraph"/>
      </w:pPr>
    </w:p>
    <w:p w14:paraId="659B1636" w14:textId="2700421D" w:rsidR="00244497" w:rsidRDefault="00244497" w:rsidP="00244497">
      <w:pPr>
        <w:pStyle w:val="Heading1"/>
      </w:pPr>
      <w:r>
        <w:lastRenderedPageBreak/>
        <w:t>Visualization</w:t>
      </w:r>
    </w:p>
    <w:p w14:paraId="4143C4DD" w14:textId="77777777" w:rsidR="00244497" w:rsidRPr="00244497" w:rsidRDefault="00244497" w:rsidP="00244497"/>
    <w:p w14:paraId="228CE3F9" w14:textId="4E34BE3B" w:rsidR="00244497" w:rsidRDefault="00244497" w:rsidP="00244497">
      <w:pPr>
        <w:pStyle w:val="ListParagraph"/>
        <w:numPr>
          <w:ilvl w:val="0"/>
          <w:numId w:val="17"/>
        </w:numPr>
      </w:pPr>
      <w:r>
        <w:t>Create the map of downtown Montreal</w:t>
      </w:r>
    </w:p>
    <w:p w14:paraId="5872CC40" w14:textId="4712A5E4" w:rsidR="00244497" w:rsidRDefault="00244497" w:rsidP="00244497">
      <w:pPr>
        <w:pStyle w:val="ListParagraph"/>
      </w:pPr>
    </w:p>
    <w:p w14:paraId="3172F239" w14:textId="1D9854E1" w:rsidR="00244497" w:rsidRDefault="00244497" w:rsidP="00244497">
      <w:pPr>
        <w:pStyle w:val="ListParagraph"/>
      </w:pPr>
      <w:r>
        <w:rPr>
          <w:noProof/>
        </w:rPr>
        <w:drawing>
          <wp:inline distT="0" distB="0" distL="0" distR="0" wp14:anchorId="5964A82A" wp14:editId="3FA2CF9C">
            <wp:extent cx="3691255" cy="226949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5330" cy="2290442"/>
                    </a:xfrm>
                    <a:prstGeom prst="rect">
                      <a:avLst/>
                    </a:prstGeom>
                    <a:noFill/>
                  </pic:spPr>
                </pic:pic>
              </a:graphicData>
            </a:graphic>
          </wp:inline>
        </w:drawing>
      </w:r>
    </w:p>
    <w:p w14:paraId="77FD10B4" w14:textId="2E6EF24E" w:rsidR="00244497" w:rsidRDefault="00244497" w:rsidP="00244497">
      <w:pPr>
        <w:pStyle w:val="ListParagraph"/>
      </w:pPr>
    </w:p>
    <w:p w14:paraId="71527106" w14:textId="0F2003F2" w:rsidR="00244497" w:rsidRDefault="00244497" w:rsidP="00244497">
      <w:pPr>
        <w:pStyle w:val="ListParagraph"/>
      </w:pPr>
    </w:p>
    <w:p w14:paraId="33F45EDD" w14:textId="77777777" w:rsidR="00244497" w:rsidRPr="00244497" w:rsidRDefault="00244497" w:rsidP="00244497">
      <w:pPr>
        <w:pStyle w:val="ListParagraph"/>
        <w:numPr>
          <w:ilvl w:val="0"/>
          <w:numId w:val="17"/>
        </w:numPr>
      </w:pPr>
      <w:r w:rsidRPr="00244497">
        <w:t xml:space="preserve">We’re only interested in the area near the city center, near Downtown Montreal East so we will go ahead and create a </w:t>
      </w:r>
      <w:proofErr w:type="spellStart"/>
      <w:r w:rsidRPr="00244497">
        <w:t>dataframe</w:t>
      </w:r>
      <w:proofErr w:type="spellEnd"/>
      <w:r w:rsidRPr="00244497">
        <w:t xml:space="preserve"> and map with only downtown neighborhoods</w:t>
      </w:r>
    </w:p>
    <w:p w14:paraId="5A440CE4" w14:textId="4ECE53C6" w:rsidR="00244497" w:rsidRDefault="00244497" w:rsidP="00244497">
      <w:pPr>
        <w:pStyle w:val="ListParagraph"/>
      </w:pPr>
    </w:p>
    <w:p w14:paraId="5C70A92C" w14:textId="64036D82" w:rsidR="00244497" w:rsidRDefault="00244497" w:rsidP="00244497">
      <w:pPr>
        <w:pStyle w:val="ListParagraph"/>
      </w:pPr>
      <w:r>
        <w:rPr>
          <w:noProof/>
        </w:rPr>
        <w:drawing>
          <wp:inline distT="0" distB="0" distL="0" distR="0" wp14:anchorId="73DA0ABB" wp14:editId="1A5328CD">
            <wp:extent cx="3387090" cy="1212216"/>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8697" cy="1223528"/>
                    </a:xfrm>
                    <a:prstGeom prst="rect">
                      <a:avLst/>
                    </a:prstGeom>
                    <a:noFill/>
                  </pic:spPr>
                </pic:pic>
              </a:graphicData>
            </a:graphic>
          </wp:inline>
        </w:drawing>
      </w:r>
    </w:p>
    <w:p w14:paraId="728D0C42" w14:textId="77777777" w:rsidR="00244497" w:rsidRDefault="00244497" w:rsidP="00244497">
      <w:pPr>
        <w:pStyle w:val="ListParagraph"/>
      </w:pPr>
    </w:p>
    <w:p w14:paraId="3B644A85" w14:textId="2D6B4342" w:rsidR="00244497" w:rsidRDefault="00244497" w:rsidP="00244497">
      <w:pPr>
        <w:pStyle w:val="ListParagraph"/>
      </w:pPr>
      <w:r>
        <w:rPr>
          <w:noProof/>
        </w:rPr>
        <w:drawing>
          <wp:inline distT="0" distB="0" distL="0" distR="0" wp14:anchorId="1D9062B2" wp14:editId="233117D0">
            <wp:extent cx="2514600" cy="2134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3550" cy="2201943"/>
                    </a:xfrm>
                    <a:prstGeom prst="rect">
                      <a:avLst/>
                    </a:prstGeom>
                    <a:noFill/>
                  </pic:spPr>
                </pic:pic>
              </a:graphicData>
            </a:graphic>
          </wp:inline>
        </w:drawing>
      </w:r>
    </w:p>
    <w:p w14:paraId="5A2D1BC4" w14:textId="020A0CFC" w:rsidR="00244497" w:rsidRDefault="00244497" w:rsidP="00244497">
      <w:pPr>
        <w:pStyle w:val="Heading1"/>
      </w:pPr>
      <w:r>
        <w:lastRenderedPageBreak/>
        <w:t>Foursquare API</w:t>
      </w:r>
    </w:p>
    <w:p w14:paraId="376AE6E2" w14:textId="1B282C2B" w:rsidR="00244497" w:rsidRDefault="00244497" w:rsidP="00244497"/>
    <w:p w14:paraId="30118527" w14:textId="20EE1D4B" w:rsidR="00244497" w:rsidRDefault="00244497" w:rsidP="00244497">
      <w:pPr>
        <w:pStyle w:val="ListParagraph"/>
        <w:numPr>
          <w:ilvl w:val="0"/>
          <w:numId w:val="17"/>
        </w:numPr>
      </w:pPr>
      <w:r w:rsidRPr="00244497">
        <w:t xml:space="preserve">We use Foursquare API and we get the Venues information where we can see how many of each of the categories of </w:t>
      </w:r>
      <w:r w:rsidRPr="00244497">
        <w:t>venues,</w:t>
      </w:r>
      <w:r w:rsidRPr="00244497">
        <w:t xml:space="preserve"> we have in these neighborhoods</w:t>
      </w:r>
      <w:r>
        <w:t>. We do not see any Vietnamese Restaurants</w:t>
      </w:r>
    </w:p>
    <w:p w14:paraId="69E67D64" w14:textId="4A65598B" w:rsidR="00244497" w:rsidRDefault="00244497" w:rsidP="00244497">
      <w:pPr>
        <w:pStyle w:val="ListParagraph"/>
      </w:pPr>
    </w:p>
    <w:p w14:paraId="2D28F8C6" w14:textId="6282323A" w:rsidR="00244497" w:rsidRPr="00244497" w:rsidRDefault="00244497" w:rsidP="00244497">
      <w:pPr>
        <w:pStyle w:val="ListParagraph"/>
      </w:pPr>
      <w:r w:rsidRPr="00244497">
        <w:drawing>
          <wp:inline distT="0" distB="0" distL="0" distR="0" wp14:anchorId="37CDC851" wp14:editId="0EFDDF10">
            <wp:extent cx="5617144" cy="4163060"/>
            <wp:effectExtent l="0" t="0" r="3175" b="8890"/>
            <wp:docPr id="7" name="Picture 3">
              <a:extLst xmlns:a="http://schemas.openxmlformats.org/drawingml/2006/main">
                <a:ext uri="{FF2B5EF4-FFF2-40B4-BE49-F238E27FC236}">
                  <a16:creationId xmlns:a16="http://schemas.microsoft.com/office/drawing/2014/main" id="{36C9E772-A8F6-4C65-A080-CABA07D06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C9E772-A8F6-4C65-A080-CABA07D06E83}"/>
                        </a:ext>
                      </a:extLst>
                    </pic:cNvPr>
                    <pic:cNvPicPr>
                      <a:picLocks noChangeAspect="1"/>
                    </pic:cNvPicPr>
                  </pic:nvPicPr>
                  <pic:blipFill>
                    <a:blip r:embed="rId13"/>
                    <a:stretch>
                      <a:fillRect/>
                    </a:stretch>
                  </pic:blipFill>
                  <pic:spPr>
                    <a:xfrm>
                      <a:off x="0" y="0"/>
                      <a:ext cx="5640404" cy="4180299"/>
                    </a:xfrm>
                    <a:prstGeom prst="rect">
                      <a:avLst/>
                    </a:prstGeom>
                  </pic:spPr>
                </pic:pic>
              </a:graphicData>
            </a:graphic>
          </wp:inline>
        </w:drawing>
      </w:r>
    </w:p>
    <w:p w14:paraId="6F332CB5" w14:textId="66DAD863" w:rsidR="00244497" w:rsidRPr="00244497" w:rsidRDefault="00244497" w:rsidP="00244497">
      <w:pPr>
        <w:pStyle w:val="ListParagraph"/>
      </w:pPr>
    </w:p>
    <w:p w14:paraId="06FFF367" w14:textId="3C632EDF" w:rsidR="00244497" w:rsidRDefault="00244497" w:rsidP="00244497">
      <w:pPr>
        <w:pStyle w:val="ListParagraph"/>
      </w:pPr>
    </w:p>
    <w:p w14:paraId="4409F47B" w14:textId="35404E63" w:rsidR="00244497" w:rsidRDefault="00244497" w:rsidP="00244497">
      <w:pPr>
        <w:pStyle w:val="ListParagraph"/>
      </w:pPr>
    </w:p>
    <w:p w14:paraId="7F0BF1A5" w14:textId="0842444D" w:rsidR="00244497" w:rsidRDefault="00244497" w:rsidP="00244497">
      <w:pPr>
        <w:pStyle w:val="ListParagraph"/>
      </w:pPr>
    </w:p>
    <w:p w14:paraId="7142ED1A" w14:textId="2F8EE1F4" w:rsidR="00244497" w:rsidRDefault="00244497" w:rsidP="00244497">
      <w:pPr>
        <w:pStyle w:val="ListParagraph"/>
      </w:pPr>
    </w:p>
    <w:p w14:paraId="177F0983" w14:textId="7F9C9F15" w:rsidR="00244497" w:rsidRDefault="00244497" w:rsidP="00244497">
      <w:pPr>
        <w:pStyle w:val="ListParagraph"/>
      </w:pPr>
    </w:p>
    <w:p w14:paraId="368FE72F" w14:textId="49A4C7F8" w:rsidR="00244497" w:rsidRDefault="00244497" w:rsidP="00244497">
      <w:pPr>
        <w:pStyle w:val="ListParagraph"/>
      </w:pPr>
    </w:p>
    <w:p w14:paraId="51986363" w14:textId="5E29B530" w:rsidR="00244497" w:rsidRDefault="00244497" w:rsidP="00244497">
      <w:pPr>
        <w:pStyle w:val="ListParagraph"/>
      </w:pPr>
    </w:p>
    <w:p w14:paraId="0118E5AE" w14:textId="333005A0" w:rsidR="00244497" w:rsidRDefault="00244497" w:rsidP="00244497">
      <w:pPr>
        <w:pStyle w:val="ListParagraph"/>
      </w:pPr>
    </w:p>
    <w:p w14:paraId="5454948E" w14:textId="4BD3F13A" w:rsidR="00244497" w:rsidRDefault="00244497" w:rsidP="00244497">
      <w:pPr>
        <w:pStyle w:val="ListParagraph"/>
      </w:pPr>
    </w:p>
    <w:p w14:paraId="1CDA13F1" w14:textId="753BBE2B" w:rsidR="00244497" w:rsidRDefault="00244497" w:rsidP="00244497">
      <w:pPr>
        <w:pStyle w:val="ListParagraph"/>
      </w:pPr>
    </w:p>
    <w:p w14:paraId="0FFB6B9D" w14:textId="0D24E040" w:rsidR="00244497" w:rsidRDefault="00244497" w:rsidP="00244497">
      <w:pPr>
        <w:pStyle w:val="ListParagraph"/>
      </w:pPr>
    </w:p>
    <w:p w14:paraId="5853FC5D" w14:textId="290559AC" w:rsidR="00244497" w:rsidRDefault="00244497" w:rsidP="00244497">
      <w:pPr>
        <w:pStyle w:val="ListParagraph"/>
      </w:pPr>
    </w:p>
    <w:p w14:paraId="2D100440" w14:textId="6C3DDD10" w:rsidR="00244497" w:rsidRDefault="00244497" w:rsidP="00244497">
      <w:pPr>
        <w:pStyle w:val="Heading1"/>
      </w:pPr>
      <w:r>
        <w:lastRenderedPageBreak/>
        <w:t>Analyzing each neighborhood</w:t>
      </w:r>
    </w:p>
    <w:p w14:paraId="130A06D8" w14:textId="02B536A8" w:rsidR="00244497" w:rsidRDefault="00244497" w:rsidP="00244497"/>
    <w:p w14:paraId="7793C0BC" w14:textId="4A43478D" w:rsidR="00244497" w:rsidRDefault="00244497" w:rsidP="00244497">
      <w:pPr>
        <w:pStyle w:val="ListParagraph"/>
        <w:numPr>
          <w:ilvl w:val="0"/>
          <w:numId w:val="17"/>
        </w:numPr>
      </w:pPr>
      <w:r w:rsidRPr="00244497">
        <w:t>We see in the data that restaurants are top venues in 4 out of the 5 neighborhoods</w:t>
      </w:r>
    </w:p>
    <w:p w14:paraId="4D196357" w14:textId="77777777" w:rsidR="00244497" w:rsidRPr="00244497" w:rsidRDefault="00244497" w:rsidP="00244497"/>
    <w:p w14:paraId="4D4DE5D0" w14:textId="121CCDB5" w:rsidR="00244497" w:rsidRDefault="00244497" w:rsidP="00244497">
      <w:pPr>
        <w:pStyle w:val="ListParagraph"/>
      </w:pPr>
      <w:r>
        <w:rPr>
          <w:noProof/>
        </w:rPr>
        <w:drawing>
          <wp:inline distT="0" distB="0" distL="0" distR="0" wp14:anchorId="6D7CAD42" wp14:editId="0E0C44DB">
            <wp:extent cx="4200525" cy="63047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0810" cy="6395197"/>
                    </a:xfrm>
                    <a:prstGeom prst="rect">
                      <a:avLst/>
                    </a:prstGeom>
                    <a:noFill/>
                  </pic:spPr>
                </pic:pic>
              </a:graphicData>
            </a:graphic>
          </wp:inline>
        </w:drawing>
      </w:r>
    </w:p>
    <w:p w14:paraId="760C584A" w14:textId="39582451" w:rsidR="00244497" w:rsidRDefault="00244497" w:rsidP="00244497">
      <w:pPr>
        <w:pStyle w:val="ListParagraph"/>
      </w:pPr>
    </w:p>
    <w:p w14:paraId="0575FF96" w14:textId="1ADACDE6" w:rsidR="00244497" w:rsidRDefault="00244497" w:rsidP="00244497">
      <w:pPr>
        <w:pStyle w:val="ListParagraph"/>
      </w:pPr>
    </w:p>
    <w:p w14:paraId="24E43822" w14:textId="5C410ACA" w:rsidR="00244497" w:rsidRDefault="00244497" w:rsidP="00244497">
      <w:pPr>
        <w:pStyle w:val="Heading1"/>
      </w:pPr>
      <w:r>
        <w:lastRenderedPageBreak/>
        <w:t>Results and Conclusion</w:t>
      </w:r>
    </w:p>
    <w:p w14:paraId="4647BDA0" w14:textId="77677A2C" w:rsidR="00244497" w:rsidRDefault="00244497" w:rsidP="00244497">
      <w:pPr>
        <w:ind w:left="-1296"/>
      </w:pPr>
      <w:r w:rsidRPr="00244497">
        <w:drawing>
          <wp:inline distT="0" distB="0" distL="0" distR="0" wp14:anchorId="57C6E3BE" wp14:editId="4C119163">
            <wp:extent cx="6945753" cy="4583875"/>
            <wp:effectExtent l="57150" t="0" r="64770" b="121920"/>
            <wp:docPr id="10" name="Content Placeholder 3">
              <a:extLst xmlns:a="http://schemas.openxmlformats.org/drawingml/2006/main">
                <a:ext uri="{FF2B5EF4-FFF2-40B4-BE49-F238E27FC236}">
                  <a16:creationId xmlns:a16="http://schemas.microsoft.com/office/drawing/2014/main" id="{69D59F03-7B74-4754-AE56-333E36E84E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9D59F03-7B74-4754-AE56-333E36E84ECC}"/>
                        </a:ext>
                      </a:extLst>
                    </pic:cNvPr>
                    <pic:cNvPicPr>
                      <a:picLocks noGrp="1" noChangeAspect="1"/>
                    </pic:cNvPicPr>
                  </pic:nvPicPr>
                  <pic:blipFill>
                    <a:blip r:embed="rId15"/>
                    <a:stretch>
                      <a:fillRect/>
                    </a:stretch>
                  </pic:blipFill>
                  <pic:spPr>
                    <a:xfrm>
                      <a:off x="0" y="0"/>
                      <a:ext cx="6997757" cy="461819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17257CE1" w14:textId="77777777" w:rsidR="00244497" w:rsidRPr="00244497" w:rsidRDefault="00244497" w:rsidP="00244497"/>
    <w:p w14:paraId="5719B111" w14:textId="77777777" w:rsidR="00244497" w:rsidRDefault="00244497" w:rsidP="00244497">
      <w:pPr>
        <w:pStyle w:val="ListParagraph"/>
      </w:pPr>
    </w:p>
    <w:sectPr w:rsidR="00244497">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B590F" w14:textId="77777777" w:rsidR="00D750A6" w:rsidRDefault="00D750A6" w:rsidP="00C6554A">
      <w:pPr>
        <w:spacing w:before="0" w:after="0" w:line="240" w:lineRule="auto"/>
      </w:pPr>
      <w:r>
        <w:separator/>
      </w:r>
    </w:p>
  </w:endnote>
  <w:endnote w:type="continuationSeparator" w:id="0">
    <w:p w14:paraId="769E77D8" w14:textId="77777777" w:rsidR="00D750A6" w:rsidRDefault="00D750A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4E5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16BB2" w14:textId="77777777" w:rsidR="00D750A6" w:rsidRDefault="00D750A6" w:rsidP="00C6554A">
      <w:pPr>
        <w:spacing w:before="0" w:after="0" w:line="240" w:lineRule="auto"/>
      </w:pPr>
      <w:r>
        <w:separator/>
      </w:r>
    </w:p>
  </w:footnote>
  <w:footnote w:type="continuationSeparator" w:id="0">
    <w:p w14:paraId="0C98B134" w14:textId="77777777" w:rsidR="00D750A6" w:rsidRDefault="00D750A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7345D5"/>
    <w:multiLevelType w:val="hybridMultilevel"/>
    <w:tmpl w:val="5994F91A"/>
    <w:lvl w:ilvl="0" w:tplc="1AAA64C6">
      <w:start w:val="1"/>
      <w:numFmt w:val="bullet"/>
      <w:lvlText w:val=""/>
      <w:lvlJc w:val="left"/>
      <w:pPr>
        <w:tabs>
          <w:tab w:val="num" w:pos="720"/>
        </w:tabs>
        <w:ind w:left="720" w:hanging="360"/>
      </w:pPr>
      <w:rPr>
        <w:rFonts w:ascii="Wingdings 3" w:hAnsi="Wingdings 3" w:hint="default"/>
      </w:rPr>
    </w:lvl>
    <w:lvl w:ilvl="1" w:tplc="9E826CB0" w:tentative="1">
      <w:start w:val="1"/>
      <w:numFmt w:val="bullet"/>
      <w:lvlText w:val=""/>
      <w:lvlJc w:val="left"/>
      <w:pPr>
        <w:tabs>
          <w:tab w:val="num" w:pos="1440"/>
        </w:tabs>
        <w:ind w:left="1440" w:hanging="360"/>
      </w:pPr>
      <w:rPr>
        <w:rFonts w:ascii="Wingdings 3" w:hAnsi="Wingdings 3" w:hint="default"/>
      </w:rPr>
    </w:lvl>
    <w:lvl w:ilvl="2" w:tplc="FEB4CC6C" w:tentative="1">
      <w:start w:val="1"/>
      <w:numFmt w:val="bullet"/>
      <w:lvlText w:val=""/>
      <w:lvlJc w:val="left"/>
      <w:pPr>
        <w:tabs>
          <w:tab w:val="num" w:pos="2160"/>
        </w:tabs>
        <w:ind w:left="2160" w:hanging="360"/>
      </w:pPr>
      <w:rPr>
        <w:rFonts w:ascii="Wingdings 3" w:hAnsi="Wingdings 3" w:hint="default"/>
      </w:rPr>
    </w:lvl>
    <w:lvl w:ilvl="3" w:tplc="F5B6E46A" w:tentative="1">
      <w:start w:val="1"/>
      <w:numFmt w:val="bullet"/>
      <w:lvlText w:val=""/>
      <w:lvlJc w:val="left"/>
      <w:pPr>
        <w:tabs>
          <w:tab w:val="num" w:pos="2880"/>
        </w:tabs>
        <w:ind w:left="2880" w:hanging="360"/>
      </w:pPr>
      <w:rPr>
        <w:rFonts w:ascii="Wingdings 3" w:hAnsi="Wingdings 3" w:hint="default"/>
      </w:rPr>
    </w:lvl>
    <w:lvl w:ilvl="4" w:tplc="7BB0AC6C" w:tentative="1">
      <w:start w:val="1"/>
      <w:numFmt w:val="bullet"/>
      <w:lvlText w:val=""/>
      <w:lvlJc w:val="left"/>
      <w:pPr>
        <w:tabs>
          <w:tab w:val="num" w:pos="3600"/>
        </w:tabs>
        <w:ind w:left="3600" w:hanging="360"/>
      </w:pPr>
      <w:rPr>
        <w:rFonts w:ascii="Wingdings 3" w:hAnsi="Wingdings 3" w:hint="default"/>
      </w:rPr>
    </w:lvl>
    <w:lvl w:ilvl="5" w:tplc="2716F5CA" w:tentative="1">
      <w:start w:val="1"/>
      <w:numFmt w:val="bullet"/>
      <w:lvlText w:val=""/>
      <w:lvlJc w:val="left"/>
      <w:pPr>
        <w:tabs>
          <w:tab w:val="num" w:pos="4320"/>
        </w:tabs>
        <w:ind w:left="4320" w:hanging="360"/>
      </w:pPr>
      <w:rPr>
        <w:rFonts w:ascii="Wingdings 3" w:hAnsi="Wingdings 3" w:hint="default"/>
      </w:rPr>
    </w:lvl>
    <w:lvl w:ilvl="6" w:tplc="0F7EBE3A" w:tentative="1">
      <w:start w:val="1"/>
      <w:numFmt w:val="bullet"/>
      <w:lvlText w:val=""/>
      <w:lvlJc w:val="left"/>
      <w:pPr>
        <w:tabs>
          <w:tab w:val="num" w:pos="5040"/>
        </w:tabs>
        <w:ind w:left="5040" w:hanging="360"/>
      </w:pPr>
      <w:rPr>
        <w:rFonts w:ascii="Wingdings 3" w:hAnsi="Wingdings 3" w:hint="default"/>
      </w:rPr>
    </w:lvl>
    <w:lvl w:ilvl="7" w:tplc="28EA0C9C" w:tentative="1">
      <w:start w:val="1"/>
      <w:numFmt w:val="bullet"/>
      <w:lvlText w:val=""/>
      <w:lvlJc w:val="left"/>
      <w:pPr>
        <w:tabs>
          <w:tab w:val="num" w:pos="5760"/>
        </w:tabs>
        <w:ind w:left="5760" w:hanging="360"/>
      </w:pPr>
      <w:rPr>
        <w:rFonts w:ascii="Wingdings 3" w:hAnsi="Wingdings 3" w:hint="default"/>
      </w:rPr>
    </w:lvl>
    <w:lvl w:ilvl="8" w:tplc="26086AC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19DF4461"/>
    <w:multiLevelType w:val="hybridMultilevel"/>
    <w:tmpl w:val="EB72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F4EC3"/>
    <w:multiLevelType w:val="hybridMultilevel"/>
    <w:tmpl w:val="C452041E"/>
    <w:lvl w:ilvl="0" w:tplc="56B00AD4">
      <w:start w:val="1"/>
      <w:numFmt w:val="bullet"/>
      <w:lvlText w:val=""/>
      <w:lvlJc w:val="left"/>
      <w:pPr>
        <w:tabs>
          <w:tab w:val="num" w:pos="720"/>
        </w:tabs>
        <w:ind w:left="720" w:hanging="360"/>
      </w:pPr>
      <w:rPr>
        <w:rFonts w:ascii="Wingdings 3" w:hAnsi="Wingdings 3" w:hint="default"/>
      </w:rPr>
    </w:lvl>
    <w:lvl w:ilvl="1" w:tplc="B10A4D7C" w:tentative="1">
      <w:start w:val="1"/>
      <w:numFmt w:val="bullet"/>
      <w:lvlText w:val=""/>
      <w:lvlJc w:val="left"/>
      <w:pPr>
        <w:tabs>
          <w:tab w:val="num" w:pos="1440"/>
        </w:tabs>
        <w:ind w:left="1440" w:hanging="360"/>
      </w:pPr>
      <w:rPr>
        <w:rFonts w:ascii="Wingdings 3" w:hAnsi="Wingdings 3" w:hint="default"/>
      </w:rPr>
    </w:lvl>
    <w:lvl w:ilvl="2" w:tplc="EBE677B4" w:tentative="1">
      <w:start w:val="1"/>
      <w:numFmt w:val="bullet"/>
      <w:lvlText w:val=""/>
      <w:lvlJc w:val="left"/>
      <w:pPr>
        <w:tabs>
          <w:tab w:val="num" w:pos="2160"/>
        </w:tabs>
        <w:ind w:left="2160" w:hanging="360"/>
      </w:pPr>
      <w:rPr>
        <w:rFonts w:ascii="Wingdings 3" w:hAnsi="Wingdings 3" w:hint="default"/>
      </w:rPr>
    </w:lvl>
    <w:lvl w:ilvl="3" w:tplc="B490837E" w:tentative="1">
      <w:start w:val="1"/>
      <w:numFmt w:val="bullet"/>
      <w:lvlText w:val=""/>
      <w:lvlJc w:val="left"/>
      <w:pPr>
        <w:tabs>
          <w:tab w:val="num" w:pos="2880"/>
        </w:tabs>
        <w:ind w:left="2880" w:hanging="360"/>
      </w:pPr>
      <w:rPr>
        <w:rFonts w:ascii="Wingdings 3" w:hAnsi="Wingdings 3" w:hint="default"/>
      </w:rPr>
    </w:lvl>
    <w:lvl w:ilvl="4" w:tplc="EB466252" w:tentative="1">
      <w:start w:val="1"/>
      <w:numFmt w:val="bullet"/>
      <w:lvlText w:val=""/>
      <w:lvlJc w:val="left"/>
      <w:pPr>
        <w:tabs>
          <w:tab w:val="num" w:pos="3600"/>
        </w:tabs>
        <w:ind w:left="3600" w:hanging="360"/>
      </w:pPr>
      <w:rPr>
        <w:rFonts w:ascii="Wingdings 3" w:hAnsi="Wingdings 3" w:hint="default"/>
      </w:rPr>
    </w:lvl>
    <w:lvl w:ilvl="5" w:tplc="71F8A05A" w:tentative="1">
      <w:start w:val="1"/>
      <w:numFmt w:val="bullet"/>
      <w:lvlText w:val=""/>
      <w:lvlJc w:val="left"/>
      <w:pPr>
        <w:tabs>
          <w:tab w:val="num" w:pos="4320"/>
        </w:tabs>
        <w:ind w:left="4320" w:hanging="360"/>
      </w:pPr>
      <w:rPr>
        <w:rFonts w:ascii="Wingdings 3" w:hAnsi="Wingdings 3" w:hint="default"/>
      </w:rPr>
    </w:lvl>
    <w:lvl w:ilvl="6" w:tplc="267A9C0E" w:tentative="1">
      <w:start w:val="1"/>
      <w:numFmt w:val="bullet"/>
      <w:lvlText w:val=""/>
      <w:lvlJc w:val="left"/>
      <w:pPr>
        <w:tabs>
          <w:tab w:val="num" w:pos="5040"/>
        </w:tabs>
        <w:ind w:left="5040" w:hanging="360"/>
      </w:pPr>
      <w:rPr>
        <w:rFonts w:ascii="Wingdings 3" w:hAnsi="Wingdings 3" w:hint="default"/>
      </w:rPr>
    </w:lvl>
    <w:lvl w:ilvl="7" w:tplc="42F64B12" w:tentative="1">
      <w:start w:val="1"/>
      <w:numFmt w:val="bullet"/>
      <w:lvlText w:val=""/>
      <w:lvlJc w:val="left"/>
      <w:pPr>
        <w:tabs>
          <w:tab w:val="num" w:pos="5760"/>
        </w:tabs>
        <w:ind w:left="5760" w:hanging="360"/>
      </w:pPr>
      <w:rPr>
        <w:rFonts w:ascii="Wingdings 3" w:hAnsi="Wingdings 3" w:hint="default"/>
      </w:rPr>
    </w:lvl>
    <w:lvl w:ilvl="8" w:tplc="4E9E7D9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E84F60"/>
    <w:multiLevelType w:val="hybridMultilevel"/>
    <w:tmpl w:val="9F76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6"/>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497"/>
    <w:rsid w:val="00244497"/>
    <w:rsid w:val="002554CD"/>
    <w:rsid w:val="00293B83"/>
    <w:rsid w:val="002B4294"/>
    <w:rsid w:val="00333D0D"/>
    <w:rsid w:val="004C049F"/>
    <w:rsid w:val="005000E2"/>
    <w:rsid w:val="006A3CE7"/>
    <w:rsid w:val="00C6554A"/>
    <w:rsid w:val="00D750A6"/>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048A7"/>
  <w15:chartTrackingRefBased/>
  <w15:docId w15:val="{F648590C-934D-46E3-A960-5FC45CC7C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24449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244497"/>
    <w:pPr>
      <w:ind w:left="720"/>
      <w:contextualSpacing/>
    </w:pPr>
  </w:style>
  <w:style w:type="character" w:styleId="UnresolvedMention">
    <w:name w:val="Unresolved Mention"/>
    <w:basedOn w:val="DefaultParagraphFont"/>
    <w:uiPriority w:val="99"/>
    <w:semiHidden/>
    <w:unhideWhenUsed/>
    <w:rsid w:val="00244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03344">
      <w:bodyDiv w:val="1"/>
      <w:marLeft w:val="0"/>
      <w:marRight w:val="0"/>
      <w:marTop w:val="0"/>
      <w:marBottom w:val="0"/>
      <w:divBdr>
        <w:top w:val="none" w:sz="0" w:space="0" w:color="auto"/>
        <w:left w:val="none" w:sz="0" w:space="0" w:color="auto"/>
        <w:bottom w:val="none" w:sz="0" w:space="0" w:color="auto"/>
        <w:right w:val="none" w:sz="0" w:space="0" w:color="auto"/>
      </w:divBdr>
      <w:divsChild>
        <w:div w:id="2030257534">
          <w:marLeft w:val="547"/>
          <w:marRight w:val="0"/>
          <w:marTop w:val="200"/>
          <w:marBottom w:val="0"/>
          <w:divBdr>
            <w:top w:val="none" w:sz="0" w:space="0" w:color="auto"/>
            <w:left w:val="none" w:sz="0" w:space="0" w:color="auto"/>
            <w:bottom w:val="none" w:sz="0" w:space="0" w:color="auto"/>
            <w:right w:val="none" w:sz="0" w:space="0" w:color="auto"/>
          </w:divBdr>
        </w:div>
      </w:divsChild>
    </w:div>
    <w:div w:id="434639630">
      <w:bodyDiv w:val="1"/>
      <w:marLeft w:val="0"/>
      <w:marRight w:val="0"/>
      <w:marTop w:val="0"/>
      <w:marBottom w:val="0"/>
      <w:divBdr>
        <w:top w:val="none" w:sz="0" w:space="0" w:color="auto"/>
        <w:left w:val="none" w:sz="0" w:space="0" w:color="auto"/>
        <w:bottom w:val="none" w:sz="0" w:space="0" w:color="auto"/>
        <w:right w:val="none" w:sz="0" w:space="0" w:color="auto"/>
      </w:divBdr>
    </w:div>
    <w:div w:id="483620833">
      <w:bodyDiv w:val="1"/>
      <w:marLeft w:val="0"/>
      <w:marRight w:val="0"/>
      <w:marTop w:val="0"/>
      <w:marBottom w:val="0"/>
      <w:divBdr>
        <w:top w:val="none" w:sz="0" w:space="0" w:color="auto"/>
        <w:left w:val="none" w:sz="0" w:space="0" w:color="auto"/>
        <w:bottom w:val="none" w:sz="0" w:space="0" w:color="auto"/>
        <w:right w:val="none" w:sz="0" w:space="0" w:color="auto"/>
      </w:divBdr>
    </w:div>
    <w:div w:id="1168639877">
      <w:bodyDiv w:val="1"/>
      <w:marLeft w:val="0"/>
      <w:marRight w:val="0"/>
      <w:marTop w:val="0"/>
      <w:marBottom w:val="0"/>
      <w:divBdr>
        <w:top w:val="none" w:sz="0" w:space="0" w:color="auto"/>
        <w:left w:val="none" w:sz="0" w:space="0" w:color="auto"/>
        <w:bottom w:val="none" w:sz="0" w:space="0" w:color="auto"/>
        <w:right w:val="none" w:sz="0" w:space="0" w:color="auto"/>
      </w:divBdr>
      <w:divsChild>
        <w:div w:id="2057389953">
          <w:marLeft w:val="547"/>
          <w:marRight w:val="0"/>
          <w:marTop w:val="200"/>
          <w:marBottom w:val="0"/>
          <w:divBdr>
            <w:top w:val="none" w:sz="0" w:space="0" w:color="auto"/>
            <w:left w:val="none" w:sz="0" w:space="0" w:color="auto"/>
            <w:bottom w:val="none" w:sz="0" w:space="0" w:color="auto"/>
            <w:right w:val="none" w:sz="0" w:space="0" w:color="auto"/>
          </w:divBdr>
        </w:div>
      </w:divsChild>
    </w:div>
    <w:div w:id="1680542935">
      <w:bodyDiv w:val="1"/>
      <w:marLeft w:val="0"/>
      <w:marRight w:val="0"/>
      <w:marTop w:val="0"/>
      <w:marBottom w:val="0"/>
      <w:divBdr>
        <w:top w:val="none" w:sz="0" w:space="0" w:color="auto"/>
        <w:left w:val="none" w:sz="0" w:space="0" w:color="auto"/>
        <w:bottom w:val="none" w:sz="0" w:space="0" w:color="auto"/>
        <w:right w:val="none" w:sz="0" w:space="0" w:color="auto"/>
      </w:divBdr>
      <w:divsChild>
        <w:div w:id="279844587">
          <w:marLeft w:val="547"/>
          <w:marRight w:val="0"/>
          <w:marTop w:val="200"/>
          <w:marBottom w:val="0"/>
          <w:divBdr>
            <w:top w:val="none" w:sz="0" w:space="0" w:color="auto"/>
            <w:left w:val="none" w:sz="0" w:space="0" w:color="auto"/>
            <w:bottom w:val="none" w:sz="0" w:space="0" w:color="auto"/>
            <w:right w:val="none" w:sz="0" w:space="0" w:color="auto"/>
          </w:divBdr>
        </w:div>
        <w:div w:id="122637588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postalcode.com/canada/quebec/montreal%20"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ea7\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17</TotalTime>
  <Pages>7</Pages>
  <Words>297</Words>
  <Characters>1695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Enea Groballi</dc:creator>
  <cp:keywords/>
  <dc:description/>
  <cp:lastModifiedBy>Enea Groballi</cp:lastModifiedBy>
  <cp:revision>1</cp:revision>
  <dcterms:created xsi:type="dcterms:W3CDTF">2020-01-23T04:39:00Z</dcterms:created>
  <dcterms:modified xsi:type="dcterms:W3CDTF">2020-01-23T04:56:00Z</dcterms:modified>
</cp:coreProperties>
</file>